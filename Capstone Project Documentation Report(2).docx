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5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B40FDD" wp14:editId="14D156D2">
                      <wp:extent cx="5550195" cy="113583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0195" cy="1135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958A5" w:rsidRPr="00F958A5" w:rsidRDefault="004679B7" w:rsidP="00F958A5">
                                  <w:pPr>
                                    <w:pStyle w:val="Ttulo"/>
                                    <w:rPr>
                                      <w:rFonts w:ascii="Solano Gothic MVB  Light" w:hAnsi="Solano Gothic MVB  Light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Solano Gothic MVB  Light" w:hAnsi="Solano Gothic MVB  Light"/>
                                      <w:lang w:val="es-ES"/>
                                    </w:rPr>
                                    <w:t>desarrollo en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B40F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37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" filled="f" stroked="f" strokeweight=".5pt">
                      <v:textbox>
                        <w:txbxContent>
                          <w:p w:rsidR="00F958A5" w:rsidRPr="00F958A5" w:rsidRDefault="004679B7" w:rsidP="00F958A5">
                            <w:pPr>
                              <w:pStyle w:val="Ttulo"/>
                              <w:rPr>
                                <w:rFonts w:ascii="Solano Gothic MVB  Light" w:hAnsi="Solano Gothic MVB  Light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lang w:val="es-ES"/>
                              </w:rPr>
                              <w:t>desarrollo en web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9F4703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&#13;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F958A5" w:rsidRDefault="004679B7" w:rsidP="004B7E44">
                                  <w:pPr>
                                    <w:pStyle w:val="Subttulo"/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  <w:t xml:space="preserve">Trabajo Parcial o </w:t>
                                  </w:r>
                                  <w:r>
                                    <w:rPr>
                                      <w:rFonts w:ascii="Solano Gothic MVB  Light" w:hAnsi="Solano Gothic MVB  Light"/>
                                      <w:b w:val="0"/>
                                      <w:lang w:val="es-ES"/>
                                    </w:rPr>
                                    <w:t>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" filled="f" stroked="f" strokeweight=".5pt">
                      <v:textbox>
                        <w:txbxContent>
                          <w:p w:rsidR="004B7E44" w:rsidRPr="00F958A5" w:rsidRDefault="004679B7" w:rsidP="004B7E44">
                            <w:pPr>
                              <w:pStyle w:val="Subttulo"/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</w:pPr>
                            <w:r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  <w:t xml:space="preserve">Trabajo Parcial o </w:t>
                            </w:r>
                            <w:r>
                              <w:rPr>
                                <w:rFonts w:ascii="Solano Gothic MVB  Light" w:hAnsi="Solano Gothic MVB  Light"/>
                                <w:b w:val="0"/>
                                <w:lang w:val="es-ES"/>
                              </w:rPr>
                              <w:t>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81712" w:rsidRDefault="00481712" w:rsidP="004B7E44"/>
          <w:p w:rsidR="00481712" w:rsidRDefault="004C0DC5" w:rsidP="004B7E44"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7B3E11" wp14:editId="4808D982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C0DC5" w:rsidRPr="00481712" w:rsidRDefault="004C0DC5" w:rsidP="004C0DC5">
                                  <w:pPr>
                                    <w:pStyle w:val="Ttulo1"/>
                                    <w:rPr>
                                      <w:rFonts w:ascii="Zizou Slab" w:hAnsi="Zizou Slab"/>
                                      <w:b w:val="0"/>
                                    </w:rPr>
                                  </w:pPr>
                                  <w:bookmarkStart w:id="1" w:name="_Toc501102093"/>
                                  <w:bookmarkStart w:id="2" w:name="_Toc529974446"/>
                                  <w:r w:rsidRPr="00481712">
                                    <w:rPr>
                                      <w:rFonts w:ascii="Zizou Slab" w:hAnsi="Zizou Slab"/>
                                      <w:b w:val="0"/>
                                    </w:rPr>
                                    <w:t>Company Name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7B3E11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" filled="f" stroked="f" strokeweight=".5pt">
                      <v:textbox>
                        <w:txbxContent>
                          <w:p w:rsidR="004C0DC5" w:rsidRPr="00481712" w:rsidRDefault="004C0DC5" w:rsidP="004C0DC5">
                            <w:pPr>
                              <w:pStyle w:val="Ttulo1"/>
                              <w:rPr>
                                <w:rFonts w:ascii="Zizou Slab" w:hAnsi="Zizou Slab"/>
                                <w:b w:val="0"/>
                              </w:rPr>
                            </w:pPr>
                            <w:bookmarkStart w:id="3" w:name="_Toc501102093"/>
                            <w:bookmarkStart w:id="4" w:name="_Toc529974446"/>
                            <w:r w:rsidRPr="00481712">
                              <w:rPr>
                                <w:rFonts w:ascii="Zizou Slab" w:hAnsi="Zizou Slab"/>
                                <w:b w:val="0"/>
                              </w:rPr>
                              <w:t>Company Name</w:t>
                            </w:r>
                            <w:bookmarkEnd w:id="3"/>
                            <w:bookmarkEnd w:id="4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bookmarkEnd w:id="0"/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81712" w:rsidRPr="00A0085E" w:rsidRDefault="00C84747" w:rsidP="004B7E44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Members</w:t>
                                  </w:r>
                                  <w:proofErr w:type="spellEnd"/>
                                </w:p>
                                <w:p w:rsidR="004B7E44" w:rsidRPr="004C0DC5" w:rsidRDefault="00A0085E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Integrante 1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:rsidR="00A0085E" w:rsidRPr="004C0DC5" w:rsidRDefault="00A0085E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Integrante 2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:rsidR="00A0085E" w:rsidRPr="004C0DC5" w:rsidRDefault="00A0085E" w:rsidP="00A0085E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Integrante 3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  <w:t>Código</w:t>
                                  </w:r>
                                </w:p>
                                <w:p w:rsidR="00A0085E" w:rsidRPr="004C0DC5" w:rsidRDefault="00A0085E" w:rsidP="00A0085E">
                                  <w:pPr>
                                    <w:rPr>
                                      <w:rFonts w:ascii="Zizou Slab" w:hAnsi="Zizou Slab"/>
                                      <w:sz w:val="21"/>
                                    </w:rPr>
                                  </w:pPr>
                                  <w:proofErr w:type="spellStart"/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</w:rPr>
                                    <w:t>Integrante</w:t>
                                  </w:r>
                                  <w:proofErr w:type="spellEnd"/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</w:rPr>
                                    <w:t xml:space="preserve"> 4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</w:rPr>
                                    <w:tab/>
                                    <w:t>Código</w:t>
                                  </w:r>
                                </w:p>
                                <w:p w:rsidR="00A0085E" w:rsidRPr="004C0DC5" w:rsidRDefault="00A0085E" w:rsidP="004B7E44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" filled="f" stroked="f" strokeweight=".5pt">
                      <v:textbox>
                        <w:txbxContent>
                          <w:p w:rsidR="00481712" w:rsidRPr="00A0085E" w:rsidRDefault="00C84747" w:rsidP="004B7E44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Members</w:t>
                            </w:r>
                            <w:proofErr w:type="spellEnd"/>
                          </w:p>
                          <w:p w:rsidR="004B7E44" w:rsidRPr="004C0DC5" w:rsidRDefault="00A0085E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Integrante 1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:rsidR="00A0085E" w:rsidRPr="004C0DC5" w:rsidRDefault="00A0085E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Integrante 2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:rsidR="00A0085E" w:rsidRPr="004C0DC5" w:rsidRDefault="00A0085E" w:rsidP="00A0085E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Integrante 3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  <w:t>Código</w:t>
                            </w:r>
                          </w:p>
                          <w:p w:rsidR="00A0085E" w:rsidRPr="004C0DC5" w:rsidRDefault="00A0085E" w:rsidP="00A0085E">
                            <w:pPr>
                              <w:rPr>
                                <w:rFonts w:ascii="Zizou Slab" w:hAnsi="Zizou Slab"/>
                                <w:sz w:val="21"/>
                              </w:rPr>
                            </w:pPr>
                            <w:proofErr w:type="spellStart"/>
                            <w:r w:rsidRPr="004C0DC5">
                              <w:rPr>
                                <w:rFonts w:ascii="Zizou Slab" w:hAnsi="Zizou Slab"/>
                                <w:sz w:val="21"/>
                              </w:rPr>
                              <w:t>Integrante</w:t>
                            </w:r>
                            <w:proofErr w:type="spellEnd"/>
                            <w:r w:rsidRPr="004C0DC5">
                              <w:rPr>
                                <w:rFonts w:ascii="Zizou Slab" w:hAnsi="Zizou Slab"/>
                                <w:sz w:val="21"/>
                              </w:rPr>
                              <w:t xml:space="preserve"> 4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</w:rPr>
                              <w:tab/>
                              <w:t>Código</w:t>
                            </w:r>
                          </w:p>
                          <w:p w:rsidR="00A0085E" w:rsidRPr="004C0DC5" w:rsidRDefault="00A0085E" w:rsidP="004B7E44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37F91483" wp14:editId="6994C8DE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8A5" w:rsidRPr="004679B7" w:rsidRDefault="00F958A5" w:rsidP="00F958A5">
                            <w:pPr>
                              <w:rPr>
                                <w:rFonts w:ascii="Zizou Slab" w:hAnsi="Zizou Slab"/>
                                <w:b/>
                                <w:sz w:val="36"/>
                                <w:szCs w:val="28"/>
                                <w:lang w:val="es-ES"/>
                              </w:rPr>
                            </w:pPr>
                            <w:r w:rsidRPr="004679B7">
                              <w:rPr>
                                <w:rFonts w:ascii="Zizou Slab" w:hAnsi="Zizou Slab"/>
                                <w:b/>
                                <w:sz w:val="36"/>
                                <w:szCs w:val="28"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:rsidR="00F958A5" w:rsidRPr="004679B7" w:rsidRDefault="004679B7" w:rsidP="00F958A5">
                            <w:pPr>
                              <w:rPr>
                                <w:rFonts w:ascii="Zizou Slab" w:hAnsi="Zizou Slab"/>
                                <w:sz w:val="32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32"/>
                                <w:szCs w:val="28"/>
                                <w:lang w:val="es-ES"/>
                              </w:rPr>
                              <w:t>Ciencias de la Computación</w:t>
                            </w:r>
                          </w:p>
                          <w:p w:rsidR="00A0085E" w:rsidRPr="004679B7" w:rsidRDefault="00A0085E" w:rsidP="00F958A5">
                            <w:pPr>
                              <w:rPr>
                                <w:rFonts w:ascii="Zizou Slab" w:hAnsi="Zizou Slab"/>
                                <w:sz w:val="36"/>
                                <w:szCs w:val="28"/>
                                <w:lang w:val="es-ES"/>
                              </w:rPr>
                            </w:pPr>
                          </w:p>
                          <w:p w:rsidR="00A0085E" w:rsidRPr="00F958A5" w:rsidRDefault="00CA6D71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CC52 | </w:t>
                            </w:r>
                            <w:r w:rsidR="00A0085E">
                              <w:rPr>
                                <w:rFonts w:ascii="Zizou Slab" w:hAnsi="Zizou Slab"/>
                                <w:lang w:val="es-ES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F91483"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" filled="f" stroked="f" strokeweight=".5pt">
                <v:textbox>
                  <w:txbxContent>
                    <w:p w:rsidR="00F958A5" w:rsidRPr="004679B7" w:rsidRDefault="00F958A5" w:rsidP="00F958A5">
                      <w:pPr>
                        <w:rPr>
                          <w:rFonts w:ascii="Zizou Slab" w:hAnsi="Zizou Slab"/>
                          <w:b/>
                          <w:sz w:val="36"/>
                          <w:szCs w:val="28"/>
                          <w:lang w:val="es-ES"/>
                        </w:rPr>
                      </w:pPr>
                      <w:r w:rsidRPr="004679B7">
                        <w:rPr>
                          <w:rFonts w:ascii="Zizou Slab" w:hAnsi="Zizou Slab"/>
                          <w:b/>
                          <w:sz w:val="36"/>
                          <w:szCs w:val="28"/>
                          <w:lang w:val="es-ES"/>
                        </w:rPr>
                        <w:t>Universidad Peruana de Ciencias Aplicadas</w:t>
                      </w:r>
                    </w:p>
                    <w:p w:rsidR="00F958A5" w:rsidRPr="004679B7" w:rsidRDefault="004679B7" w:rsidP="00F958A5">
                      <w:pPr>
                        <w:rPr>
                          <w:rFonts w:ascii="Zizou Slab" w:hAnsi="Zizou Slab"/>
                          <w:sz w:val="32"/>
                          <w:szCs w:val="28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sz w:val="32"/>
                          <w:szCs w:val="28"/>
                          <w:lang w:val="es-ES"/>
                        </w:rPr>
                        <w:t>Ciencias de la Computación</w:t>
                      </w:r>
                    </w:p>
                    <w:p w:rsidR="00A0085E" w:rsidRPr="004679B7" w:rsidRDefault="00A0085E" w:rsidP="00F958A5">
                      <w:pPr>
                        <w:rPr>
                          <w:rFonts w:ascii="Zizou Slab" w:hAnsi="Zizou Slab"/>
                          <w:sz w:val="36"/>
                          <w:szCs w:val="28"/>
                          <w:lang w:val="es-ES"/>
                        </w:rPr>
                      </w:pPr>
                    </w:p>
                    <w:p w:rsidR="00A0085E" w:rsidRPr="00F958A5" w:rsidRDefault="00CA6D71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CC52 | </w:t>
                      </w:r>
                      <w:r w:rsidR="00A0085E">
                        <w:rPr>
                          <w:rFonts w:ascii="Zizou Slab" w:hAnsi="Zizou Slab"/>
                          <w:lang w:val="es-ES"/>
                        </w:rPr>
                        <w:t>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2B32EF5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5037624</wp:posOffset>
                </wp:positionH>
                <wp:positionV relativeFrom="paragraph">
                  <wp:posOffset>7071352</wp:posOffset>
                </wp:positionV>
                <wp:extent cx="1434618" cy="474562"/>
                <wp:effectExtent l="0" t="0" r="1333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18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201</w:t>
                            </w:r>
                            <w:r w:rsidR="004679B7">
                              <w:rPr>
                                <w:sz w:val="36"/>
                                <w:lang w:val="es-ES"/>
                              </w:rPr>
                              <w:t>9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1" type="#_x0000_t202" style="position:absolute;margin-left:396.65pt;margin-top:556.8pt;width:112.9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" filled="f" strokeweight=".5pt">
                <v:textbox>
                  <w:txbxContent>
                    <w:p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201</w:t>
                      </w:r>
                      <w:r w:rsidR="004679B7">
                        <w:rPr>
                          <w:sz w:val="36"/>
                          <w:lang w:val="es-ES"/>
                        </w:rPr>
                        <w:t>9</w:t>
                      </w:r>
                      <w:r w:rsidRPr="00036318">
                        <w:rPr>
                          <w:sz w:val="36"/>
                          <w:lang w:val="es-ES"/>
                        </w:rPr>
                        <w:t>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DD72A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&#13;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:rsidR="00D42D0F" w:rsidRDefault="00D42D0F" w:rsidP="00D42D0F">
      <w:pPr>
        <w:pStyle w:val="Ttulo2"/>
      </w:pPr>
      <w:bookmarkStart w:id="5" w:name="_Toc529974447"/>
      <w:r>
        <w:lastRenderedPageBreak/>
        <w:t>CONTENIDO</w:t>
      </w:r>
      <w:bookmarkEnd w:id="5"/>
    </w:p>
    <w:p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>
                <wp:simplePos x="0" y="0"/>
                <wp:positionH relativeFrom="column">
                  <wp:posOffset>-719945</wp:posOffset>
                </wp:positionH>
                <wp:positionV relativeFrom="paragraph">
                  <wp:posOffset>229097</wp:posOffset>
                </wp:positionV>
                <wp:extent cx="7760423" cy="7998107"/>
                <wp:effectExtent l="12700" t="1270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423" cy="79981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6830F" id="Rectangle 16" o:spid="_x0000_s1026" style="position:absolute;margin-left:-56.7pt;margin-top:18.05pt;width:611.05pt;height:629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" fillcolor="#6e7277 [1614]" strokecolor="white [3212]" strokeweight="2pt"/>
            </w:pict>
          </mc:Fallback>
        </mc:AlternateContent>
      </w:r>
    </w:p>
    <w:p w:rsidR="00D42D0F" w:rsidRDefault="00D42D0F" w:rsidP="00D42D0F"/>
    <w:p w:rsidR="006D4CF7" w:rsidRDefault="006D4CF7">
      <w:pPr>
        <w:pStyle w:val="TDC1"/>
        <w:tabs>
          <w:tab w:val="right" w:leader="dot" w:pos="9926"/>
        </w:tabs>
        <w:rPr>
          <w:rFonts w:cstheme="minorBidi"/>
          <w:b w:val="0"/>
          <w:bCs w:val="0"/>
          <w:i w:val="0"/>
          <w:iCs w:val="0"/>
          <w:noProof/>
          <w:color w:val="aut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10" w:anchor="_Toc529974446" w:history="1">
        <w:r w:rsidRPr="00A62A21">
          <w:rPr>
            <w:rStyle w:val="Hipervnculo"/>
            <w:rFonts w:ascii="Zizou Slab" w:hAnsi="Zizou Slab"/>
            <w:noProof/>
          </w:rPr>
          <w:t>Company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_Toc529974446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79B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D4CF7" w:rsidRDefault="00810C2B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  <w:sz w:val="24"/>
          <w:szCs w:val="24"/>
        </w:rPr>
      </w:pPr>
      <w:hyperlink w:anchor="_Toc529974447" w:history="1">
        <w:r w:rsidR="006D4CF7" w:rsidRPr="00A62A21">
          <w:rPr>
            <w:rStyle w:val="Hipervnculo"/>
            <w:noProof/>
          </w:rPr>
          <w:t>CONTENIDO</w:t>
        </w:r>
        <w:r w:rsidR="006D4CF7">
          <w:rPr>
            <w:noProof/>
            <w:webHidden/>
          </w:rPr>
          <w:tab/>
        </w:r>
        <w:r w:rsidR="006D4CF7">
          <w:rPr>
            <w:noProof/>
            <w:webHidden/>
          </w:rPr>
          <w:fldChar w:fldCharType="begin"/>
        </w:r>
        <w:r w:rsidR="006D4CF7">
          <w:rPr>
            <w:noProof/>
            <w:webHidden/>
          </w:rPr>
          <w:instrText xml:space="preserve"> PAGEREF _Toc529974447 \h </w:instrText>
        </w:r>
        <w:r w:rsidR="006D4CF7">
          <w:rPr>
            <w:noProof/>
            <w:webHidden/>
          </w:rPr>
        </w:r>
        <w:r w:rsidR="006D4CF7">
          <w:rPr>
            <w:noProof/>
            <w:webHidden/>
          </w:rPr>
          <w:fldChar w:fldCharType="separate"/>
        </w:r>
        <w:r w:rsidR="004679B7">
          <w:rPr>
            <w:noProof/>
            <w:webHidden/>
          </w:rPr>
          <w:t>2</w:t>
        </w:r>
        <w:r w:rsidR="006D4CF7">
          <w:rPr>
            <w:noProof/>
            <w:webHidden/>
          </w:rPr>
          <w:fldChar w:fldCharType="end"/>
        </w:r>
      </w:hyperlink>
    </w:p>
    <w:p w:rsidR="006D4CF7" w:rsidRDefault="00810C2B">
      <w:pPr>
        <w:pStyle w:val="TDC2"/>
        <w:tabs>
          <w:tab w:val="right" w:leader="dot" w:pos="9926"/>
        </w:tabs>
        <w:rPr>
          <w:rFonts w:cstheme="minorBidi"/>
          <w:b w:val="0"/>
          <w:bCs w:val="0"/>
          <w:noProof/>
          <w:color w:val="auto"/>
          <w:sz w:val="24"/>
          <w:szCs w:val="24"/>
        </w:rPr>
      </w:pPr>
      <w:hyperlink w:anchor="_Toc529974448" w:history="1">
        <w:r w:rsidR="006D4CF7" w:rsidRPr="00A62A21">
          <w:rPr>
            <w:rStyle w:val="Hipervnculo"/>
            <w:noProof/>
          </w:rPr>
          <w:t>CHAPTER NAME</w:t>
        </w:r>
        <w:r w:rsidR="006D4CF7">
          <w:rPr>
            <w:noProof/>
            <w:webHidden/>
          </w:rPr>
          <w:tab/>
        </w:r>
        <w:r w:rsidR="006D4CF7">
          <w:rPr>
            <w:noProof/>
            <w:webHidden/>
          </w:rPr>
          <w:fldChar w:fldCharType="begin"/>
        </w:r>
        <w:r w:rsidR="006D4CF7">
          <w:rPr>
            <w:noProof/>
            <w:webHidden/>
          </w:rPr>
          <w:instrText xml:space="preserve"> PAGEREF _Toc529974448 \h </w:instrText>
        </w:r>
        <w:r w:rsidR="006D4CF7">
          <w:rPr>
            <w:noProof/>
            <w:webHidden/>
          </w:rPr>
        </w:r>
        <w:r w:rsidR="006D4CF7">
          <w:rPr>
            <w:noProof/>
            <w:webHidden/>
          </w:rPr>
          <w:fldChar w:fldCharType="separate"/>
        </w:r>
        <w:r w:rsidR="004679B7">
          <w:rPr>
            <w:noProof/>
            <w:webHidden/>
          </w:rPr>
          <w:t>2</w:t>
        </w:r>
        <w:r w:rsidR="006D4CF7">
          <w:rPr>
            <w:noProof/>
            <w:webHidden/>
          </w:rPr>
          <w:fldChar w:fldCharType="end"/>
        </w:r>
      </w:hyperlink>
    </w:p>
    <w:p w:rsidR="006D4CF7" w:rsidRDefault="00810C2B">
      <w:pPr>
        <w:pStyle w:val="TDC3"/>
        <w:tabs>
          <w:tab w:val="right" w:leader="dot" w:pos="9926"/>
        </w:tabs>
        <w:rPr>
          <w:rFonts w:cstheme="minorBidi"/>
          <w:noProof/>
          <w:color w:val="auto"/>
          <w:sz w:val="24"/>
          <w:szCs w:val="24"/>
        </w:rPr>
      </w:pPr>
      <w:hyperlink w:anchor="_Toc529974449" w:history="1">
        <w:r w:rsidR="006D4CF7" w:rsidRPr="00A62A21">
          <w:rPr>
            <w:rStyle w:val="Hipervnculo"/>
            <w:b/>
            <w:noProof/>
          </w:rPr>
          <w:t>Heading 3</w:t>
        </w:r>
        <w:r w:rsidR="006D4CF7">
          <w:rPr>
            <w:noProof/>
            <w:webHidden/>
          </w:rPr>
          <w:tab/>
        </w:r>
        <w:r w:rsidR="006D4CF7">
          <w:rPr>
            <w:noProof/>
            <w:webHidden/>
          </w:rPr>
          <w:fldChar w:fldCharType="begin"/>
        </w:r>
        <w:r w:rsidR="006D4CF7">
          <w:rPr>
            <w:noProof/>
            <w:webHidden/>
          </w:rPr>
          <w:instrText xml:space="preserve"> PAGEREF _Toc529974449 \h </w:instrText>
        </w:r>
        <w:r w:rsidR="006D4CF7">
          <w:rPr>
            <w:noProof/>
            <w:webHidden/>
          </w:rPr>
        </w:r>
        <w:r w:rsidR="006D4CF7">
          <w:rPr>
            <w:noProof/>
            <w:webHidden/>
          </w:rPr>
          <w:fldChar w:fldCharType="separate"/>
        </w:r>
        <w:r w:rsidR="004679B7">
          <w:rPr>
            <w:noProof/>
            <w:webHidden/>
          </w:rPr>
          <w:t>2</w:t>
        </w:r>
        <w:r w:rsidR="006D4CF7">
          <w:rPr>
            <w:noProof/>
            <w:webHidden/>
          </w:rPr>
          <w:fldChar w:fldCharType="end"/>
        </w:r>
      </w:hyperlink>
    </w:p>
    <w:p w:rsidR="00D42D0F" w:rsidRDefault="006D4CF7" w:rsidP="00D42D0F">
      <w:r>
        <w:fldChar w:fldCharType="end"/>
      </w:r>
      <w:r w:rsidR="00D42D0F">
        <w:br w:type="page"/>
      </w:r>
    </w:p>
    <w:p w:rsidR="004B7E44" w:rsidRDefault="00D52776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8CE631" wp14:editId="38679FF2">
                <wp:simplePos x="0" y="0"/>
                <wp:positionH relativeFrom="column">
                  <wp:posOffset>4911138</wp:posOffset>
                </wp:positionH>
                <wp:positionV relativeFrom="paragraph">
                  <wp:posOffset>123768</wp:posOffset>
                </wp:positionV>
                <wp:extent cx="1273143" cy="480237"/>
                <wp:effectExtent l="0" t="0" r="0" b="25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4802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56"/>
                                <w:szCs w:val="48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56"/>
                                <w:szCs w:val="48"/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CE631" id="Rectangle 15" o:spid="_x0000_s1032" style="position:absolute;margin-left:386.7pt;margin-top:9.75pt;width:100.25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" fillcolor="red" stroked="f" strokeweight="2pt">
                <v:textbox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56"/>
                          <w:szCs w:val="48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56"/>
                          <w:szCs w:val="48"/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615AD5B1" wp14:editId="74C4C6D5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1712" w:rsidRPr="00A0085E" w:rsidRDefault="00481712" w:rsidP="00481712">
                            <w:pPr>
                              <w:jc w:val="right"/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lang w:val="es-ES"/>
                              </w:rPr>
                              <w:t>Ciclo 2018-02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| Sección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5AD5B1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" filled="f" stroked="f" strokeweight=".5pt">
                <v:textbox>
                  <w:txbxContent>
                    <w:p w:rsidR="00481712" w:rsidRPr="00A0085E" w:rsidRDefault="00481712" w:rsidP="00481712">
                      <w:pPr>
                        <w:jc w:val="right"/>
                        <w:rPr>
                          <w:rFonts w:ascii="Zizou Slab" w:hAnsi="Zizou Slab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lang w:val="es-ES"/>
                        </w:rPr>
                        <w:t>Ciclo 2018-02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 | Sección 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7E44" w:rsidRDefault="00D52776" w:rsidP="006D4CF7">
      <w:pPr>
        <w:pStyle w:val="Ttulo2"/>
      </w:pPr>
      <w:bookmarkStart w:id="6" w:name="_Toc529974448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" fillcolor="red" stroked="f" strokeweight="2pt">
                <v:textbox inset="2.5mm,.5mm,2.5mm,.5mm"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t>CHAPTER NAME</w:t>
      </w:r>
      <w:bookmarkEnd w:id="6"/>
    </w:p>
    <w:p w:rsidR="00D52776" w:rsidRDefault="00D52776" w:rsidP="004B7E44">
      <w:pPr>
        <w:pStyle w:val="Ttulo3"/>
        <w:rPr>
          <w:b/>
          <w:i/>
          <w:sz w:val="44"/>
        </w:rPr>
      </w:pPr>
    </w:p>
    <w:p w:rsidR="00D52776" w:rsidRDefault="00D52776" w:rsidP="004B7E44">
      <w:pPr>
        <w:pStyle w:val="Ttulo3"/>
        <w:rPr>
          <w:b/>
          <w:i/>
          <w:sz w:val="44"/>
        </w:rPr>
      </w:pPr>
    </w:p>
    <w:bookmarkStart w:id="7" w:name="_Toc529974449"/>
    <w:p w:rsidR="004B7E44" w:rsidRDefault="00810C2B" w:rsidP="004B7E44">
      <w:pPr>
        <w:pStyle w:val="Ttulo3"/>
        <w:rPr>
          <w:b/>
          <w:i/>
          <w:sz w:val="44"/>
        </w:rPr>
      </w:pPr>
      <w:sdt>
        <w:sdtPr>
          <w:rPr>
            <w:b/>
            <w:i/>
            <w:sz w:val="44"/>
          </w:rPr>
          <w:id w:val="295194193"/>
          <w:placeholder>
            <w:docPart w:val="DB16CE28FBEBB1478E6B434A557FA60F"/>
          </w:placeholder>
          <w:temporary/>
          <w:showingPlcHdr/>
          <w15:appearance w15:val="hidden"/>
        </w:sdtPr>
        <w:sdtEndPr/>
        <w:sdtContent>
          <w:r w:rsidR="004B7E44" w:rsidRPr="004B7E44">
            <w:rPr>
              <w:b/>
              <w:sz w:val="44"/>
            </w:rPr>
            <w:t>Heading 3</w:t>
          </w:r>
        </w:sdtContent>
      </w:sdt>
      <w:bookmarkEnd w:id="7"/>
    </w:p>
    <w:p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DAD23CFE83F7C047A6DF9E22F6452155"/>
        </w:placeholder>
        <w:temporary/>
        <w:showingPlcHdr/>
        <w15:appearance w15:val="hidden"/>
      </w:sdtPr>
      <w:sdtEndPr/>
      <w:sdtContent>
        <w:p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:rsidR="004B7E44" w:rsidRDefault="004B7E44" w:rsidP="004B7E44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:rsidR="004B7E44" w:rsidRPr="004B7E44" w:rsidRDefault="004B7E44" w:rsidP="004B7E44">
      <w:pPr>
        <w:pStyle w:val="Ttulo3"/>
        <w:rPr>
          <w:rFonts w:eastAsiaTheme="minorHAnsi"/>
          <w:b/>
          <w:i/>
          <w:sz w:val="44"/>
        </w:rPr>
      </w:pPr>
    </w:p>
    <w:sdt>
      <w:sdtPr>
        <w:rPr>
          <w:color w:val="auto"/>
        </w:rPr>
        <w:id w:val="-1888951859"/>
        <w:placeholder>
          <w:docPart w:val="E1663A0BD0D9B34A80DD605FC873C878"/>
        </w:placeholder>
        <w:temporary/>
        <w:showingPlcHdr/>
        <w15:appearance w15:val="hidden"/>
      </w:sdtPr>
      <w:sdtEndPr/>
      <w:sdtContent>
        <w:p w:rsidR="004B7E44" w:rsidRDefault="004B7E44" w:rsidP="004B7E44">
          <w:pPr>
            <w:pStyle w:val="Ttulo4"/>
            <w:rPr>
              <w:color w:val="auto"/>
            </w:rPr>
          </w:pPr>
          <w:r w:rsidRPr="004B7E44">
            <w:t>Heading 4</w:t>
          </w:r>
        </w:p>
      </w:sdtContent>
    </w:sdt>
    <w:p w:rsidR="004B7E44" w:rsidRDefault="004B7E44" w:rsidP="004B7E44"/>
    <w:sdt>
      <w:sdtPr>
        <w:rPr>
          <w:color w:val="auto"/>
        </w:rPr>
        <w:id w:val="-996882755"/>
        <w:placeholder>
          <w:docPart w:val="3471E6B7E21CE640B37EA6AB6390D82D"/>
        </w:placeholder>
        <w:temporary/>
        <w:showingPlcHdr/>
        <w15:appearance w15:val="hidden"/>
      </w:sdtPr>
      <w:sdtEndPr/>
      <w:sdtContent>
        <w:p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:rsidR="00E94B5F" w:rsidRPr="004B7E44" w:rsidRDefault="00E94B5F" w:rsidP="004B7E44"/>
    <w:sectPr w:rsidR="00E94B5F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C2B" w:rsidRDefault="00810C2B" w:rsidP="004B7E44">
      <w:r>
        <w:separator/>
      </w:r>
    </w:p>
  </w:endnote>
  <w:endnote w:type="continuationSeparator" w:id="0">
    <w:p w:rsidR="00810C2B" w:rsidRDefault="00810C2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izou Slab Light">
    <w:altName w:val="Times New Roman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olano Gothic MVB  Light">
    <w:panose1 w:val="02000606030000020004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">
    <w:altName w:val="Times New Roman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4B7E44">
          <w:pPr>
            <w:pStyle w:val="Piedepgina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C2B" w:rsidRDefault="00810C2B" w:rsidP="004B7E44">
      <w:r>
        <w:separator/>
      </w:r>
    </w:p>
  </w:footnote>
  <w:footnote w:type="continuationSeparator" w:id="0">
    <w:p w:rsidR="00810C2B" w:rsidRDefault="00810C2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" fillcolor="red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9B7"/>
    <w:rsid w:val="00036318"/>
    <w:rsid w:val="00293B83"/>
    <w:rsid w:val="002D3E56"/>
    <w:rsid w:val="004679B7"/>
    <w:rsid w:val="00481712"/>
    <w:rsid w:val="004B7E44"/>
    <w:rsid w:val="004C0DC5"/>
    <w:rsid w:val="004D5252"/>
    <w:rsid w:val="004F1C4A"/>
    <w:rsid w:val="004F2B86"/>
    <w:rsid w:val="00520755"/>
    <w:rsid w:val="005A718F"/>
    <w:rsid w:val="006A3CE7"/>
    <w:rsid w:val="006D4CF7"/>
    <w:rsid w:val="007516CF"/>
    <w:rsid w:val="00791E52"/>
    <w:rsid w:val="00810C2B"/>
    <w:rsid w:val="008B33BC"/>
    <w:rsid w:val="009120E9"/>
    <w:rsid w:val="00945900"/>
    <w:rsid w:val="009C396C"/>
    <w:rsid w:val="00A0085E"/>
    <w:rsid w:val="00B572B4"/>
    <w:rsid w:val="00BD6FDE"/>
    <w:rsid w:val="00C84747"/>
    <w:rsid w:val="00CA6D71"/>
    <w:rsid w:val="00D42D0F"/>
    <w:rsid w:val="00D52776"/>
    <w:rsid w:val="00DB26A7"/>
    <w:rsid w:val="00E76CAD"/>
    <w:rsid w:val="00E94B5F"/>
    <w:rsid w:val="00F9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A1CE2"/>
  <w15:chartTrackingRefBased/>
  <w15:docId w15:val="{E946042D-FF47-7945-8875-DB11C521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D52776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D52776"/>
    <w:rPr>
      <w:rFonts w:ascii="Solano Gothic MVB  Light" w:eastAsia="Times New Roman" w:hAnsi="Solano Gothic MVB  Light" w:cs="Times New Roman"/>
      <w:b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D4CF7"/>
    <w:pPr>
      <w:keepLines/>
      <w:spacing w:before="480" w:after="0"/>
      <w:outlineLvl w:val="9"/>
    </w:pPr>
    <w:rPr>
      <w:rFonts w:ascii="Zizou Slab" w:eastAsiaTheme="majorEastAsia" w:hAnsi="Zizou Slab" w:cstheme="majorBidi"/>
      <w:b w:val="0"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6D4CF7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D4CF7"/>
    <w:pPr>
      <w:spacing w:before="120" w:after="0"/>
      <w:ind w:left="280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6D4CF7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7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file:////Users/angelvelasquez/Library/Group%20Containers/UBF8T346G9.Office/User%20Content.localized/Templates.localized/UPCCapstoneProjectReportTemplate.dot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amp/Documents/DW/UPCCapstoneProjectReport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B16CE28FBEBB1478E6B434A557FA6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84E532-92B0-8545-B8B8-61FF2218E988}"/>
      </w:docPartPr>
      <w:docPartBody>
        <w:p w:rsidR="00000000" w:rsidRDefault="00EE2CA4">
          <w:pPr>
            <w:pStyle w:val="DB16CE28FBEBB1478E6B434A557FA60F"/>
          </w:pPr>
          <w:r>
            <w:t>Heading 3</w:t>
          </w:r>
        </w:p>
      </w:docPartBody>
    </w:docPart>
    <w:docPart>
      <w:docPartPr>
        <w:name w:val="DAD23CFE83F7C047A6DF9E22F64521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753F0A-FB45-6B4A-8EBD-A506DA42BD04}"/>
      </w:docPartPr>
      <w:docPartBody>
        <w:p w:rsidR="00661A14" w:rsidRDefault="00EE2CA4" w:rsidP="005A718F">
          <w:r>
            <w:t>To get started right away, just tap any placeholder text (such as this) and start typing to replace it with your own.</w:t>
          </w:r>
        </w:p>
        <w:p w:rsidR="00661A14" w:rsidRDefault="00EE2CA4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EE2CA4">
          <w:pPr>
            <w:pStyle w:val="DAD23CFE83F7C047A6DF9E22F6452155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E1663A0BD0D9B34A80DD605FC873C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AEEC5-6A63-C84E-9B9A-2CED3D1D7C07}"/>
      </w:docPartPr>
      <w:docPartBody>
        <w:p w:rsidR="00000000" w:rsidRDefault="00EE2CA4">
          <w:pPr>
            <w:pStyle w:val="E1663A0BD0D9B34A80DD605FC873C878"/>
          </w:pPr>
          <w:r>
            <w:t>Hea</w:t>
          </w:r>
          <w:r>
            <w:t>ding 4</w:t>
          </w:r>
        </w:p>
      </w:docPartBody>
    </w:docPart>
    <w:docPart>
      <w:docPartPr>
        <w:name w:val="3471E6B7E21CE640B37EA6AB6390D8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81BCD-73C4-D943-AB70-20F5D9931750}"/>
      </w:docPartPr>
      <w:docPartBody>
        <w:p w:rsidR="00661A14" w:rsidRDefault="00EE2CA4" w:rsidP="005A718F">
          <w:r>
            <w:t>To get started right away, just tap any placeholder text (such as this) and start typing to replace it with your own.</w:t>
          </w:r>
        </w:p>
        <w:p w:rsidR="00661A14" w:rsidRDefault="00EE2CA4" w:rsidP="005A718F">
          <w:r>
            <w:t xml:space="preserve">Want to insert a picture from your files or add a shape, text box, or table? You got it! On the Insert tab of the ribbon, just tap </w:t>
          </w:r>
          <w:r>
            <w:t xml:space="preserve">the option you need. </w:t>
          </w:r>
        </w:p>
        <w:p w:rsidR="00000000" w:rsidRDefault="00EE2CA4">
          <w:pPr>
            <w:pStyle w:val="3471E6B7E21CE640B37EA6AB6390D82D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izou Slab Light">
    <w:altName w:val="Times New Roman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olano Gothic MVB  Light">
    <w:panose1 w:val="02000606030000020004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">
    <w:altName w:val="Times New Roman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A4"/>
    <w:rsid w:val="00EE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PE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16CE28FBEBB1478E6B434A557FA60F">
    <w:name w:val="DB16CE28FBEBB1478E6B434A557FA60F"/>
  </w:style>
  <w:style w:type="paragraph" w:customStyle="1" w:styleId="DAD23CFE83F7C047A6DF9E22F6452155">
    <w:name w:val="DAD23CFE83F7C047A6DF9E22F6452155"/>
  </w:style>
  <w:style w:type="paragraph" w:customStyle="1" w:styleId="E1663A0BD0D9B34A80DD605FC873C878">
    <w:name w:val="E1663A0BD0D9B34A80DD605FC873C878"/>
  </w:style>
  <w:style w:type="paragraph" w:customStyle="1" w:styleId="3471E6B7E21CE640B37EA6AB6390D82D">
    <w:name w:val="3471E6B7E21CE640B37EA6AB6390D8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39BA20-30D1-3F4C-932D-0709C16EE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UPCCapstoneProjectReportTemplate.dotx</Template>
  <TotalTime>3</TotalTime>
  <Pages>3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pcsiheme (Mendoza Puerta, Henry Antonio)</dc:creator>
  <cp:keywords/>
  <dc:description/>
  <cp:lastModifiedBy>pcsiheme (Mendoza Puerta, Henry Antonio)</cp:lastModifiedBy>
  <cp:revision>1</cp:revision>
  <dcterms:created xsi:type="dcterms:W3CDTF">2019-08-07T23:33:00Z</dcterms:created>
  <dcterms:modified xsi:type="dcterms:W3CDTF">2019-08-07T23:39:00Z</dcterms:modified>
</cp:coreProperties>
</file>